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152400</wp:posOffset>
                </wp:positionV>
                <wp:extent cx="1773555" cy="216217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162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应聘：前端开发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居住地：广州市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性别: 男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1.8pt;margin-top:12pt;height:170.25pt;width:139.65pt;z-index:251667456;mso-width-relative:page;mso-height-relative:page;" filled="f" stroked="f" coordsize="21600,21600" o:gfxdata="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remVvbAAAACgEAAA8AAAAAAAAAAQAgAAAAIgAAAGRy&#10;cy9kb3ducmV2LnhtbFBLAQIUABQAAAAIAIdO4kDWlCjrOwIAAGc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应聘：前端开发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居住地：广州市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性别: 男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4587240</wp:posOffset>
            </wp:positionH>
            <wp:positionV relativeFrom="paragraph">
              <wp:posOffset>65405</wp:posOffset>
            </wp:positionV>
            <wp:extent cx="1077595" cy="1219835"/>
            <wp:effectExtent l="57785" t="57785" r="64770" b="74930"/>
            <wp:wrapNone/>
            <wp:docPr id="8" name="图片 8" descr="C:\Users\1\Desktop\touxiang2.jpgtouxia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1\Desktop\touxiang2.jpgtouxiang2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219835"/>
                    </a:xfrm>
                    <a:prstGeom prst="rect">
                      <a:avLst/>
                    </a:prstGeom>
                    <a:ln w="25400">
                      <a:solidFill>
                        <a:schemeClr val="bg1"/>
                      </a:solidFill>
                    </a:ln>
                    <a:effectLst>
                      <a:outerShdw blurRad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-634365</wp:posOffset>
                </wp:positionH>
                <wp:positionV relativeFrom="paragraph">
                  <wp:posOffset>1811020</wp:posOffset>
                </wp:positionV>
                <wp:extent cx="6400800" cy="67310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7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2019.09-2022.06                 广东南华工商职业学院             专业：软件技术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textAlignment w:val="auto"/>
                              <w:rPr>
                                <w:rFonts w:hint="default" w:ascii="汉仪旗黑-55简" w:hAnsi="汉仪旗黑-55简" w:eastAsia="宋体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主修课程：java基础, 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H5,CSS,JavaScript,Vue,MySQL,，java高级框架，计算机网络。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9.95pt;margin-top:142.6pt;height:53pt;width:504pt;z-index:251659264;mso-width-relative:page;mso-height-relative:page;" filled="f" stroked="f" coordsize="21600,21600" o:gfxdata="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7FnYz3AAAAAsBAAAPAAAAAAAAAAEAIAAAACIAAABk&#10;cnMvZG93bnJldi54bWxQSwECFAAUAAAACACHTuJAsDnfWz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2019.09-2022.06                 广东南华工商职业学院             专业：软件技术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textAlignment w:val="auto"/>
                        <w:rPr>
                          <w:rFonts w:hint="default" w:ascii="汉仪旗黑-55简" w:hAnsi="汉仪旗黑-55简" w:eastAsia="宋体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主修课程：java基础, 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H5,CSS,JavaScript,Vue,MySQL,，java高级框架，计算机网络。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-702310</wp:posOffset>
                </wp:positionH>
                <wp:positionV relativeFrom="paragraph">
                  <wp:posOffset>1457960</wp:posOffset>
                </wp:positionV>
                <wp:extent cx="6223000" cy="314325"/>
                <wp:effectExtent l="0" t="0" r="6350" b="8255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2799" cy="314325"/>
                          <a:chOff x="7552" y="4354"/>
                          <a:chExt cx="9305" cy="495"/>
                        </a:xfrm>
                      </wpg:grpSpPr>
                      <wps:wsp>
                        <wps:cNvPr id="13" name="椭圆 6"/>
                        <wps:cNvSpPr/>
                        <wps:spPr>
                          <a:xfrm>
                            <a:off x="7552" y="4408"/>
                            <a:ext cx="1488" cy="422"/>
                          </a:xfrm>
                          <a:prstGeom prst="homePlate">
                            <a:avLst>
                              <a:gd name="adj" fmla="val 36402"/>
                            </a:avLst>
                          </a:prstGeom>
                          <a:solidFill>
                            <a:srgbClr val="DADAE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椭圆 6"/>
                        <wps:cNvSpPr/>
                        <wps:spPr>
                          <a:xfrm>
                            <a:off x="8977" y="4644"/>
                            <a:ext cx="7880" cy="40"/>
                          </a:xfrm>
                          <a:prstGeom prst="rect">
                            <a:avLst/>
                          </a:prstGeom>
                          <a:solidFill>
                            <a:srgbClr val="DADAE7"/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文本框 11"/>
                        <wps:cNvSpPr txBox="1"/>
                        <wps:spPr>
                          <a:xfrm>
                            <a:off x="7558" y="4354"/>
                            <a:ext cx="1345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5.3pt;margin-top:114.8pt;height:24.75pt;width:490pt;z-index:251668480;mso-width-relative:page;mso-height-relative:page;" coordorigin="7552,4354" coordsize="9305,495" o:gfxdata="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">
                <o:lock v:ext="edit" aspectratio="f"/>
                <v:shape id="椭圆 6" o:spid="_x0000_s1026" o:spt="15" type="#_x0000_t15" style="position:absolute;left:7552;top:4408;height:422;width:1488;v-text-anchor:middle;" fillcolor="#DADAE7" filled="t" stroked="f" coordsize="21600,21600" o:gfxdata="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3LyJG8AAAA&#10;2wAAAA8AAAAAAAAAAQAgAAAAIgAAAGRycy9kb3ducmV2LnhtbFBLAQIUABQAAAAIAIdO4kAzLwWe&#10;OwAAADkAAAAQAAAAAAAAAAEAIAAAAAsBAABkcnMvc2hhcGV4bWwueG1sUEsFBgAAAAAGAAYAWwEA&#10;ALUDAAAAAA==&#10;" adj="19371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8977;top:4644;height:40;width:7880;v-text-anchor:middle;" fillcolor="#DADAE7" filled="t" stroked="f" coordsize="21600,21600" o:gfxdata="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/T9O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558;top:4354;height:495;width:1345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171450</wp:posOffset>
                </wp:positionV>
                <wp:extent cx="2496820" cy="119634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820" cy="1196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联系电话：15325387245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电子邮箱：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"mailto:979338111@.com" </w:instrTex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8"/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979338111@.com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.35pt;margin-top:13.5pt;height:94.2pt;width:196.6pt;z-index:251666432;mso-width-relative:page;mso-height-relative:page;" filled="f" stroked="f" coordsize="21600,21600" o:gfxdata="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CdsJR2wAAAAoBAAAPAAAAAAAAAAEAIAAAACIAAABk&#10;cnMvZG93bnJldi54bWxQSwECFAAUAAAACACHTuJAI8zQOT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联系电话：15325387245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电子邮箱：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instrText xml:space="preserve"> HYPERLINK "mailto:979338111@.com" </w:instrTex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8"/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979338111@.com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171450</wp:posOffset>
                </wp:positionV>
                <wp:extent cx="1353820" cy="108585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820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姓名：傅庆发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学历：专科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年龄：24岁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2pt;margin-top:13.5pt;height:85.5pt;width:106.6pt;z-index:251665408;mso-width-relative:page;mso-height-relative:page;" filled="f" stroked="f" coordsize="21600,21600" o:gfxdata="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jn97G9oAAAAKAQAADwAAAAAAAAABACAAAAAiAAAAZHJz&#10;L2Rvd25yZXYueG1sUEsBAhQAFAAAAAgAh07iQIaEpK47AgAAZw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姓名：傅庆发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学历：专科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年龄：24岁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-1151255</wp:posOffset>
                </wp:positionH>
                <wp:positionV relativeFrom="paragraph">
                  <wp:posOffset>-692785</wp:posOffset>
                </wp:positionV>
                <wp:extent cx="7576820" cy="2003425"/>
                <wp:effectExtent l="0" t="0" r="5080" b="158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6820" cy="2003425"/>
                        </a:xfrm>
                        <a:prstGeom prst="rect">
                          <a:avLst/>
                        </a:prstGeom>
                        <a:solidFill>
                          <a:srgbClr val="EBEBF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65pt;margin-top:-54.55pt;height:157.75pt;width:596.6pt;z-index:-251653120;v-text-anchor:middle;mso-width-relative:page;mso-height-relative:page;" fillcolor="#EBEBF2" filled="t" stroked="f" coordsize="21600,21600" o:gfxdata="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nRyQnt0AAAAOAQAADwAAAAAAAAAB&#10;ACAAAAAiAAAAZHJzL2Rvd25yZXYueG1sUEsBAhQAFAAAAAgAh07iQN+2vv59AgAA5wQAAA4AAAAA&#10;AAAAAQAgAAAALAEAAGRycy9lMm9Eb2MueG1sUEsFBgAAAAAGAAYAWQEAABs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-1162685</wp:posOffset>
                </wp:positionH>
                <wp:positionV relativeFrom="paragraph">
                  <wp:posOffset>-523875</wp:posOffset>
                </wp:positionV>
                <wp:extent cx="8043545" cy="437515"/>
                <wp:effectExtent l="0" t="0" r="14605" b="63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43545" cy="437515"/>
                          <a:chOff x="9413" y="3958"/>
                          <a:chExt cx="12667" cy="689"/>
                        </a:xfrm>
                      </wpg:grpSpPr>
                      <wps:wsp>
                        <wps:cNvPr id="3" name="燕尾形 3"/>
                        <wps:cNvSpPr/>
                        <wps:spPr>
                          <a:xfrm>
                            <a:off x="12458" y="3986"/>
                            <a:ext cx="9622" cy="604"/>
                          </a:xfrm>
                          <a:prstGeom prst="chevron">
                            <a:avLst/>
                          </a:prstGeom>
                          <a:solidFill>
                            <a:srgbClr val="31304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17085" y="4064"/>
                            <a:ext cx="3406" cy="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40" w:lineRule="auto"/>
                                <w:jc w:val="righ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caps/>
                                  <w:smallCaps w:val="0"/>
                                  <w:color w:val="FFFFFF" w:themeColor="background1"/>
                                  <w:spacing w:val="45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caps/>
                                  <w:smallCaps w:val="0"/>
                                  <w:color w:val="FFFFFF" w:themeColor="background1"/>
                                  <w:spacing w:val="45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" name="五边形 2"/>
                        <wps:cNvSpPr/>
                        <wps:spPr>
                          <a:xfrm>
                            <a:off x="9413" y="3986"/>
                            <a:ext cx="3263" cy="604"/>
                          </a:xfrm>
                          <a:prstGeom prst="homePlate">
                            <a:avLst/>
                          </a:prstGeom>
                          <a:solidFill>
                            <a:srgbClr val="313049"/>
                          </a:solidFill>
                          <a:ln w="349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10273" y="3958"/>
                            <a:ext cx="2028" cy="6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40" w:lineRule="auto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 w:val="0"/>
                                  <w:bCs w:val="0"/>
                                  <w:color w:val="FFFFFF" w:themeColor="background1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FFFFFF" w:themeColor="background1"/>
                                  <w:spacing w:val="34"/>
                                  <w:sz w:val="34"/>
                                  <w:szCs w:val="3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1.55pt;margin-top:-41.25pt;height:34.45pt;width:633.35pt;z-index:251662336;mso-width-relative:page;mso-height-relative:page;" coordorigin="9413,3958" coordsize="12667,689" o:gfxdata="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">
                <o:lock v:ext="edit" aspectratio="f"/>
                <v:shape id="_x0000_s1026" o:spid="_x0000_s1026" o:spt="55" type="#_x0000_t55" style="position:absolute;left:12458;top:3986;height:604;width:9622;v-text-anchor:middle;" fillcolor="#313049" filled="t" stroked="f" coordsize="21600,21600" o:gfxdata="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Loaq8AAAA&#10;2gAAAA8AAAAAAAAAAQAgAAAAIgAAAGRycy9kb3ducmV2LnhtbFBLAQIUABQAAAAIAIdO4kAzLwWe&#10;OwAAADkAAAAQAAAAAAAAAAEAIAAAAAsBAABkcnMvc2hhcGV4bWwueG1sUEsFBgAAAAAGAAYAWwEA&#10;ALUDAAAAAA==&#10;" adj="20923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7085;top:4064;height:480;width:3406;" filled="f" stroked="f" coordsize="21600,21600" o:gfxdata="UEsDBAoAAAAAAIdO4kAAAAAAAAAAAAAAAAAEAAAAZHJzL1BLAwQUAAAACACHTuJA9ZodSr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ZodS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40" w:lineRule="auto"/>
                          <w:jc w:val="righ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caps/>
                            <w:smallCaps w:val="0"/>
                            <w:color w:val="FFFFFF" w:themeColor="background1"/>
                            <w:spacing w:val="45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caps/>
                            <w:smallCaps w:val="0"/>
                            <w:color w:val="FFFFFF" w:themeColor="background1"/>
                            <w:spacing w:val="45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personal RESUME</w:t>
                        </w:r>
                      </w:p>
                    </w:txbxContent>
                  </v:textbox>
                </v:shape>
                <v:shape id="_x0000_s1026" o:spid="_x0000_s1026" o:spt="15" type="#_x0000_t15" style="position:absolute;left:9413;top:3986;height:604;width:3263;v-text-anchor:middle;" fillcolor="#313049" filled="t" stroked="f" coordsize="21600,21600" o:gfxdata="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gQTB74A&#10;AADaAAAADwAAAAAAAAABACAAAAAiAAAAZHJzL2Rvd25yZXYueG1sUEsBAhQAFAAAAAgAh07iQDMv&#10;BZ47AAAAOQAAABAAAAAAAAAAAQAgAAAADQEAAGRycy9zaGFwZXhtbC54bWxQSwUGAAAAAAYABgBb&#10;AQAAtwMAAAAA&#10;" adj="19601">
                  <v:fill on="t" focussize="0,0"/>
                  <v:stroke on="f" weight="2.75pt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0273;top:3958;height:689;width:2028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40" w:lineRule="auto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 w:val="0"/>
                            <w:bCs w:val="0"/>
                            <w:color w:val="FFFFFF" w:themeColor="background1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FFFFFF" w:themeColor="background1"/>
                            <w:spacing w:val="34"/>
                            <w:sz w:val="34"/>
                            <w:szCs w:val="3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个人简历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-673735</wp:posOffset>
                </wp:positionH>
                <wp:positionV relativeFrom="paragraph">
                  <wp:posOffset>44450</wp:posOffset>
                </wp:positionV>
                <wp:extent cx="6223000" cy="314325"/>
                <wp:effectExtent l="0" t="0" r="6350" b="8255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14325"/>
                          <a:chOff x="7552" y="4354"/>
                          <a:chExt cx="9305" cy="495"/>
                        </a:xfrm>
                      </wpg:grpSpPr>
                      <wps:wsp>
                        <wps:cNvPr id="10" name="椭圆 6"/>
                        <wps:cNvSpPr/>
                        <wps:spPr>
                          <a:xfrm>
                            <a:off x="7552" y="4408"/>
                            <a:ext cx="1488" cy="422"/>
                          </a:xfrm>
                          <a:prstGeom prst="homePlate">
                            <a:avLst>
                              <a:gd name="adj" fmla="val 36402"/>
                            </a:avLst>
                          </a:prstGeom>
                          <a:solidFill>
                            <a:srgbClr val="DADAE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椭圆 6"/>
                        <wps:cNvSpPr/>
                        <wps:spPr>
                          <a:xfrm>
                            <a:off x="8977" y="4644"/>
                            <a:ext cx="7880" cy="40"/>
                          </a:xfrm>
                          <a:prstGeom prst="rect">
                            <a:avLst/>
                          </a:prstGeom>
                          <a:solidFill>
                            <a:srgbClr val="DADAE7"/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文本框 11"/>
                        <wps:cNvSpPr txBox="1"/>
                        <wps:spPr>
                          <a:xfrm>
                            <a:off x="7558" y="4354"/>
                            <a:ext cx="1345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技能掌握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3.05pt;margin-top:3.5pt;height:24.75pt;width:490pt;z-index:251675648;mso-width-relative:page;mso-height-relative:page;" coordorigin="7552,4354" coordsize="9305,495" o:gfxdata="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">
                <o:lock v:ext="edit" aspectratio="f"/>
                <v:shape id="椭圆 6" o:spid="_x0000_s1026" o:spt="15" type="#_x0000_t15" style="position:absolute;left:7552;top:4408;height:422;width:1488;v-text-anchor:middle;" fillcolor="#DADAE7" filled="t" stroked="f" coordsize="21600,21600" o:gfxdata="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RlW5r4A&#10;AADbAAAADwAAAAAAAAABACAAAAAiAAAAZHJzL2Rvd25yZXYueG1sUEsBAhQAFAAAAAgAh07iQDMv&#10;BZ47AAAAOQAAABAAAAAAAAAAAQAgAAAADQEAAGRycy9zaGFwZXhtbC54bWxQSwUGAAAAAAYABgBb&#10;AQAAtwMAAAAA&#10;" adj="19371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8977;top:4644;height:40;width:7880;v-text-anchor:middle;" fillcolor="#DADAE7" filled="t" stroked="f" coordsize="21600,21600" o:gfxdata="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UKF+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558;top:4354;height:495;width:1345;" filled="f" stroked="f" coordsize="21600,21600" o:gfxdata="UEsDBAoAAAAAAIdO4kAAAAAAAAAAAAAAAAAEAAAAZHJzL1BLAwQUAAAACACHTuJANVJFhr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sDK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RY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技能掌握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-889000</wp:posOffset>
                </wp:positionH>
                <wp:positionV relativeFrom="paragraph">
                  <wp:posOffset>161290</wp:posOffset>
                </wp:positionV>
                <wp:extent cx="7273290" cy="193421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3290" cy="1934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630" w:leftChars="300" w:firstLine="0" w:firstLineChars="0"/>
                              <w:rPr>
                                <w:rFonts w:hint="eastAsia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 xml:space="preserve">熟悉HTML,CSS,JavaScript。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630" w:leftChars="300" w:firstLine="0" w:firstLineChars="0"/>
                              <w:rPr>
                                <w:rFonts w:hint="eastAsia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熟悉Vue基本指令，了解vue全家桶( Vue-router,Vuex,Axios 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300"/>
                              <w:rPr>
                                <w:rFonts w:hint="eastAsia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3熟悉Vue组件库 element-ui</w:t>
                            </w:r>
                          </w:p>
                          <w:p>
                            <w:pPr>
                              <w:ind w:left="630" w:leftChars="300" w:firstLine="0" w:firstLineChars="0"/>
                              <w:rPr>
                                <w:rFonts w:hint="eastAsia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4.了解并使用过Uniapp 进行开发，一套代码多端使用</w:t>
                            </w:r>
                          </w:p>
                          <w:p>
                            <w:pPr>
                              <w:ind w:left="630" w:leftChars="300" w:firstLine="0" w:firstLineChars="0"/>
                              <w:rPr>
                                <w:rFonts w:hint="default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5，掌握Git的基本代码管理命令</w:t>
                            </w:r>
                          </w:p>
                          <w:p>
                            <w:pPr>
                              <w:ind w:left="630" w:leftChars="300" w:firstLine="0" w:firstLineChars="0"/>
                              <w:rPr>
                                <w:rFonts w:hint="default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6，了解前后端开发协作</w:t>
                            </w:r>
                          </w:p>
                          <w:p>
                            <w:pPr>
                              <w:ind w:firstLine="660" w:firstLineChars="300"/>
                              <w:rPr>
                                <w:rFonts w:hint="default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Githubd地址:github.com/qq979338111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0pt;margin-top:12.7pt;height:152.3pt;width:572.7pt;z-index:251676672;mso-width-relative:page;mso-height-relative:page;" filled="f" stroked="f" coordsize="21600,21600" o:gfxdata="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P0xh82wAAAAwBAAAPAAAAAAAAAAEAIAAAACIA&#10;AABkcnMvZG93bnJldi54bWxQSwECFAAUAAAACACHTuJAJCWA+D8CAABpBAAADgAAAAAAAAABACAA&#10;AAAq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630" w:leftChars="300" w:firstLine="0" w:firstLineChars="0"/>
                        <w:rPr>
                          <w:rFonts w:hint="eastAsia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 xml:space="preserve">熟悉HTML,CSS,JavaScript。 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630" w:leftChars="300" w:firstLine="0" w:firstLineChars="0"/>
                        <w:rPr>
                          <w:rFonts w:hint="eastAsia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熟悉Vue基本指令，了解vue全家桶( Vue-router,Vuex,Axios 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300"/>
                        <w:rPr>
                          <w:rFonts w:hint="eastAsia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3熟悉Vue组件库 element-ui</w:t>
                      </w:r>
                    </w:p>
                    <w:p>
                      <w:pPr>
                        <w:ind w:left="630" w:leftChars="300" w:firstLine="0" w:firstLineChars="0"/>
                        <w:rPr>
                          <w:rFonts w:hint="eastAsia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4.了解并使用过Uniapp 进行开发，一套代码多端使用</w:t>
                      </w:r>
                    </w:p>
                    <w:p>
                      <w:pPr>
                        <w:ind w:left="630" w:leftChars="300" w:firstLine="0" w:firstLineChars="0"/>
                        <w:rPr>
                          <w:rFonts w:hint="default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5，掌握Git的基本代码管理命令</w:t>
                      </w:r>
                    </w:p>
                    <w:p>
                      <w:pPr>
                        <w:ind w:left="630" w:leftChars="300" w:firstLine="0" w:firstLineChars="0"/>
                        <w:rPr>
                          <w:rFonts w:hint="default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6，了解前后端开发协作</w:t>
                      </w:r>
                    </w:p>
                    <w:p>
                      <w:pPr>
                        <w:ind w:firstLine="660" w:firstLineChars="300"/>
                        <w:rPr>
                          <w:rFonts w:hint="default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Githubd地址:github.com/qq979338111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3591"/>
        </w:tabs>
        <w:bidi w:val="0"/>
        <w:jc w:val="left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-411480</wp:posOffset>
                </wp:positionH>
                <wp:positionV relativeFrom="paragraph">
                  <wp:posOffset>9201150</wp:posOffset>
                </wp:positionV>
                <wp:extent cx="6400165" cy="209994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165" cy="2099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22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Java mvc框架项目：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400" w:firstLineChars="20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html＋css编写了小米电商商城，运用了java，JavaScript, jsp，MySQL,独立完成了网页的登录注册功能，后台数据的增删改查。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商品后台管理 ：（技术：vue+element ui）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1200" w:firstLineChars="6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1用户管理模块(用户列表用户资料修改，状态更改，删除用户，新增用户，分配角色)，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1200" w:firstLineChars="6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2权限管理模块（增加权限角色，删除，编辑，权限可自由选择），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1200" w:firstLineChars="6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3商品管理模块（商品列表，分类列表（1-3级））。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220" w:firstLineChars="100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2.4pt;margin-top:724.5pt;height:165.35pt;width:503.95pt;z-index:251678720;mso-width-relative:page;mso-height-relative:page;" filled="f" stroked="f" coordsize="21600,21600" o:gfxdata="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30f7f3QAAAA0BAAAPAAAAAAAAAAEAIAAAACIA&#10;AABkcnMvZG93bnJldi54bWxQSwECFAAUAAAACACHTuJAXiJxsD0CAABp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22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Java mvc框架项目：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400" w:firstLineChars="20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html＋css编写了小米电商商城，运用了java，JavaScript, jsp，MySQL,独立完成了网页的登录注册功能，后台数据的增删改查。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商品后台管理 ：（技术：vue+element ui）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1200" w:firstLineChars="6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1用户管理模块(用户列表用户资料修改，状态更改，删除用户，新增用户，分配角色)，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1200" w:firstLineChars="6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2权限管理模块（增加权限角色，删除，编辑，权限可自由选择），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1200" w:firstLineChars="6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3商品管理模块（商品列表，分类列表（1-3级））。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220" w:firstLineChars="100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8719820</wp:posOffset>
                </wp:positionV>
                <wp:extent cx="5924550" cy="314325"/>
                <wp:effectExtent l="0" t="0" r="0" b="8255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314325"/>
                          <a:chOff x="7552" y="4354"/>
                          <a:chExt cx="9330" cy="495"/>
                        </a:xfrm>
                      </wpg:grpSpPr>
                      <wps:wsp>
                        <wps:cNvPr id="16" name="椭圆 6"/>
                        <wps:cNvSpPr/>
                        <wps:spPr>
                          <a:xfrm>
                            <a:off x="7552" y="4408"/>
                            <a:ext cx="1488" cy="422"/>
                          </a:xfrm>
                          <a:prstGeom prst="homePlate">
                            <a:avLst>
                              <a:gd name="adj" fmla="val 36402"/>
                            </a:avLst>
                          </a:prstGeom>
                          <a:solidFill>
                            <a:srgbClr val="DADAE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椭圆 6"/>
                        <wps:cNvSpPr/>
                        <wps:spPr>
                          <a:xfrm>
                            <a:off x="9002" y="4614"/>
                            <a:ext cx="7880" cy="40"/>
                          </a:xfrm>
                          <a:prstGeom prst="rect">
                            <a:avLst/>
                          </a:prstGeom>
                          <a:solidFill>
                            <a:srgbClr val="DADAE7"/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文本框 11"/>
                        <wps:cNvSpPr txBox="1"/>
                        <wps:spPr>
                          <a:xfrm>
                            <a:off x="7558" y="4354"/>
                            <a:ext cx="1345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校园实训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4.2pt;margin-top:686.6pt;height:24.75pt;width:466.5pt;z-index:251671552;mso-width-relative:page;mso-height-relative:page;" coordorigin="7552,4354" coordsize="9330,495" o:gfxdata="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">
                <o:lock v:ext="edit" aspectratio="f"/>
                <v:shape id="椭圆 6" o:spid="_x0000_s1026" o:spt="15" type="#_x0000_t15" style="position:absolute;left:7552;top:4408;height:422;width:1488;v-text-anchor:middle;" fillcolor="#DADAE7" filled="t" stroked="f" coordsize="21600,21600" o:gfxdata="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28awm8AAAA&#10;2wAAAA8AAAAAAAAAAQAgAAAAIgAAAGRycy9kb3ducmV2LnhtbFBLAQIUABQAAAAIAIdO4kAzLwWe&#10;OwAAADkAAAAQAAAAAAAAAAEAIAAAAAsBAABkcnMvc2hhcGV4bWwueG1sUEsFBgAAAAAGAAYAWwEA&#10;ALUDAAAAAA==&#10;" adj="19371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9002;top:4614;height:40;width:7880;v-text-anchor:middle;" fillcolor="#DADAE7" filled="t" stroked="f" coordsize="21600,21600" o:gfxdata="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xFbC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558;top:4354;height:495;width:1345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校园实训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-595630</wp:posOffset>
                </wp:positionH>
                <wp:positionV relativeFrom="paragraph">
                  <wp:posOffset>11695430</wp:posOffset>
                </wp:positionV>
                <wp:extent cx="6400165" cy="49403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165" cy="494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default" w:ascii="汉仪旗黑-55简" w:hAnsi="汉仪旗黑-55简" w:eastAsia="宋体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计算机技能：熟练使用WORD,EXCEL,PPT等常用办公软件。能熟练使用Photoshop软件。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pt;margin-top:920.9pt;height:38.9pt;width:503.95pt;z-index:251660288;mso-width-relative:page;mso-height-relative:page;" filled="f" stroked="f" coordsize="21600,21600" o:gfxdata="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z7wbq3QAAAA0BAAAPAAAAAAAAAAEAIAAAACIA&#10;AABkcnMvZG93bnJldi54bWxQSwECFAAUAAAACACHTuJACLG0Hz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default" w:ascii="汉仪旗黑-55简" w:hAnsi="汉仪旗黑-55简" w:eastAsia="宋体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计算机技能：熟练使用WORD,EXCEL,PPT等常用办公软件。能熟练使用Photoshop软件。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11253470</wp:posOffset>
                </wp:positionV>
                <wp:extent cx="5924550" cy="314325"/>
                <wp:effectExtent l="0" t="0" r="0" b="825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314325"/>
                          <a:chOff x="7552" y="4354"/>
                          <a:chExt cx="9330" cy="495"/>
                        </a:xfrm>
                      </wpg:grpSpPr>
                      <wps:wsp>
                        <wps:cNvPr id="25" name="椭圆 6"/>
                        <wps:cNvSpPr/>
                        <wps:spPr>
                          <a:xfrm>
                            <a:off x="7552" y="4408"/>
                            <a:ext cx="1488" cy="422"/>
                          </a:xfrm>
                          <a:prstGeom prst="homePlate">
                            <a:avLst>
                              <a:gd name="adj" fmla="val 36402"/>
                            </a:avLst>
                          </a:prstGeom>
                          <a:solidFill>
                            <a:srgbClr val="DADAE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椭圆 6"/>
                        <wps:cNvSpPr/>
                        <wps:spPr>
                          <a:xfrm>
                            <a:off x="9002" y="4614"/>
                            <a:ext cx="7880" cy="40"/>
                          </a:xfrm>
                          <a:prstGeom prst="rect">
                            <a:avLst/>
                          </a:prstGeom>
                          <a:solidFill>
                            <a:srgbClr val="DADAE7"/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文本框 11"/>
                        <wps:cNvSpPr txBox="1"/>
                        <wps:spPr>
                          <a:xfrm>
                            <a:off x="7558" y="4354"/>
                            <a:ext cx="1345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电脑技能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0.2pt;margin-top:886.1pt;height:24.75pt;width:466.5pt;z-index:251677696;mso-width-relative:page;mso-height-relative:page;" coordorigin="7552,4354" coordsize="9330,495" o:gfxdata="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">
                <o:lock v:ext="edit" aspectratio="f"/>
                <v:shape id="椭圆 6" o:spid="_x0000_s1026" o:spt="15" type="#_x0000_t15" style="position:absolute;left:7552;top:4408;height:422;width:1488;v-text-anchor:middle;" fillcolor="#DADAE7" filled="t" stroked="f" coordsize="21600,21600" o:gfxdata="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Aj/DvQAA&#10;ANsAAAAPAAAAAAAAAAEAIAAAACIAAABkcnMvZG93bnJldi54bWxQSwECFAAUAAAACACHTuJAMy8F&#10;njsAAAA5AAAAEAAAAAAAAAABACAAAAAMAQAAZHJzL3NoYXBleG1sLnhtbFBLBQYAAAAABgAGAFsB&#10;AAC2AwAAAAA=&#10;" adj="19371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9002;top:4614;height:40;width:7880;v-text-anchor:middle;" fillcolor="#DADAE7" filled="t" stroked="f" coordsize="21600,21600" o:gfxdata="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UXqW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558;top:4354;height:495;width:1345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电脑技能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-548005</wp:posOffset>
                </wp:positionH>
                <wp:positionV relativeFrom="paragraph">
                  <wp:posOffset>12235815</wp:posOffset>
                </wp:positionV>
                <wp:extent cx="5924550" cy="314325"/>
                <wp:effectExtent l="0" t="0" r="0" b="8255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314325"/>
                          <a:chOff x="7552" y="4354"/>
                          <a:chExt cx="9330" cy="495"/>
                        </a:xfrm>
                      </wpg:grpSpPr>
                      <wps:wsp>
                        <wps:cNvPr id="30" name="椭圆 6"/>
                        <wps:cNvSpPr/>
                        <wps:spPr>
                          <a:xfrm>
                            <a:off x="7552" y="4408"/>
                            <a:ext cx="1488" cy="422"/>
                          </a:xfrm>
                          <a:prstGeom prst="homePlate">
                            <a:avLst>
                              <a:gd name="adj" fmla="val 36402"/>
                            </a:avLst>
                          </a:prstGeom>
                          <a:solidFill>
                            <a:srgbClr val="DADAE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椭圆 6"/>
                        <wps:cNvSpPr/>
                        <wps:spPr>
                          <a:xfrm>
                            <a:off x="9002" y="4599"/>
                            <a:ext cx="7880" cy="40"/>
                          </a:xfrm>
                          <a:prstGeom prst="rect">
                            <a:avLst/>
                          </a:prstGeom>
                          <a:solidFill>
                            <a:srgbClr val="DADAE7"/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文本框 11"/>
                        <wps:cNvSpPr txBox="1"/>
                        <wps:spPr>
                          <a:xfrm>
                            <a:off x="7558" y="4354"/>
                            <a:ext cx="1345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比赛经历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3.15pt;margin-top:963.45pt;height:24.75pt;width:466.5pt;z-index:251669504;mso-width-relative:page;mso-height-relative:page;" coordorigin="7552,4354" coordsize="9330,495" o:gfxdata="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">
                <o:lock v:ext="edit" aspectratio="f"/>
                <v:shape id="椭圆 6" o:spid="_x0000_s1026" o:spt="15" type="#_x0000_t15" style="position:absolute;left:7552;top:4408;height:422;width:1488;v-text-anchor:middle;" fillcolor="#DADAE7" filled="t" stroked="f" coordsize="21600,21600" o:gfxdata="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qwKhrsAAADb&#10;AAAADwAAAAAAAAABACAAAAAiAAAAZHJzL2Rvd25yZXYueG1sUEsBAhQAFAAAAAgAh07iQDMvBZ47&#10;AAAAOQAAABAAAAAAAAAAAQAgAAAACgEAAGRycy9zaGFwZXhtbC54bWxQSwUGAAAAAAYABgBbAQAA&#10;tAMAAAAA&#10;" adj="19371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9002;top:4599;height:40;width:7880;v-text-anchor:middle;" fillcolor="#DADAE7" filled="t" stroked="f" coordsize="21600,21600" o:gfxdata="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YXQ/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558;top:4354;height:495;width:1345;" filled="f" stroked="f" coordsize="21600,21600" o:gfxdata="UEsDBAoAAAAAAIdO4kAAAAAAAAAAAAAAAAAEAAAAZHJzL1BLAwQUAAAACACHTuJA/6oT47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WDI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6oT4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比赛经历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-621030</wp:posOffset>
                </wp:positionH>
                <wp:positionV relativeFrom="paragraph">
                  <wp:posOffset>12610465</wp:posOffset>
                </wp:positionV>
                <wp:extent cx="6400165" cy="92964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165" cy="92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第七届互联网+比赛，在此次比赛中主要使用vue框架，负责前端的设计与编写。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学院第三届‘设计杯’，获得专业组二等奖。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2021-2022学年度国家励志奖学金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9pt;margin-top:992.95pt;height:73.2pt;width:503.95pt;z-index:251672576;mso-width-relative:page;mso-height-relative:page;" filled="f" stroked="f" coordsize="21600,21600" o:gfxdata="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2FrUQt0AAAANAQAADwAAAAAAAAABACAAAAAiAAAA&#10;ZHJzL2Rvd25yZXYueG1sUEsBAhQAFAAAAAgAh07iQIc9mJE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第七届互联网+比赛，在此次比赛中主要使用vue框架，负责前端的设计与编写。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学院第三届‘设计杯’，获得专业组二等奖。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2021-2022学年度国家励志奖学金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-627380</wp:posOffset>
                </wp:positionH>
                <wp:positionV relativeFrom="paragraph">
                  <wp:posOffset>13742670</wp:posOffset>
                </wp:positionV>
                <wp:extent cx="5972175" cy="314325"/>
                <wp:effectExtent l="0" t="0" r="9525" b="8255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314325"/>
                          <a:chOff x="7552" y="4354"/>
                          <a:chExt cx="9405" cy="495"/>
                        </a:xfrm>
                      </wpg:grpSpPr>
                      <wps:wsp>
                        <wps:cNvPr id="36" name="椭圆 6"/>
                        <wps:cNvSpPr/>
                        <wps:spPr>
                          <a:xfrm>
                            <a:off x="7552" y="4408"/>
                            <a:ext cx="1488" cy="422"/>
                          </a:xfrm>
                          <a:prstGeom prst="homePlate">
                            <a:avLst>
                              <a:gd name="adj" fmla="val 36402"/>
                            </a:avLst>
                          </a:prstGeom>
                          <a:solidFill>
                            <a:srgbClr val="DADAE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椭圆 6"/>
                        <wps:cNvSpPr/>
                        <wps:spPr>
                          <a:xfrm>
                            <a:off x="9077" y="4599"/>
                            <a:ext cx="7880" cy="40"/>
                          </a:xfrm>
                          <a:prstGeom prst="rect">
                            <a:avLst/>
                          </a:prstGeom>
                          <a:solidFill>
                            <a:srgbClr val="DADAE7"/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文本框 11"/>
                        <wps:cNvSpPr txBox="1"/>
                        <wps:spPr>
                          <a:xfrm>
                            <a:off x="7558" y="4354"/>
                            <a:ext cx="1479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9.4pt;margin-top:1082.1pt;height:24.75pt;width:470.25pt;z-index:251674624;mso-width-relative:page;mso-height-relative:page;" coordorigin="7552,4354" coordsize="9405,495" o:gfxdata="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">
                <o:lock v:ext="edit" aspectratio="f"/>
                <v:shape id="椭圆 6" o:spid="_x0000_s1026" o:spt="15" type="#_x0000_t15" style="position:absolute;left:7552;top:4408;height:422;width:1488;v-text-anchor:middle;" fillcolor="#DADAE7" filled="t" stroked="f" coordsize="21600,21600" o:gfxdata="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gk3ab4A&#10;AADbAAAADwAAAAAAAAABACAAAAAiAAAAZHJzL2Rvd25yZXYueG1sUEsBAhQAFAAAAAgAh07iQDMv&#10;BZ47AAAAOQAAABAAAAAAAAAAAQAgAAAADQEAAGRycy9zaGFwZXhtbC54bWxQSwUGAAAAAAYABgBb&#10;AQAAtwMAAAAA&#10;" adj="19371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9077;top:4599;height:40;width:7880;v-text-anchor:middle;" fillcolor="#DADAE7" filled="t" stroked="f" coordsize="21600,21600" o:gfxdata="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RJ0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558;top:4354;height:495;width:1479;" filled="f" stroked="f" coordsize="21600,21600" o:gfxdata="UEsDBAoAAAAAAIdO4kAAAAAAAAAAAAAAAAAEAAAAZHJzL1BLAwQUAAAACACHTuJAKEX46r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XDA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X46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14362430</wp:posOffset>
                </wp:positionV>
                <wp:extent cx="6353175" cy="68453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684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sz w:val="22"/>
                                <w:szCs w:val="22"/>
                                <w:lang w:val="en-US" w:eastAsia="zh-CN"/>
                              </w:rPr>
                              <w:t>接受过企业实习经验，对软件实际开发有一定的了解，有较强的分析与实践能力，虚心学习，对待工作热情，性格开朗有活力，善于钻研问题。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4pt;margin-top:1130.9pt;height:53.9pt;width:500.25pt;z-index:251661312;mso-width-relative:page;mso-height-relative:page;" filled="f" stroked="f" coordsize="21600,21600" o:gfxdata="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UCIkId4AAAAOAQAADwAAAAAAAAABACAAAAAi&#10;AAAAZHJzL2Rvd25yZXYueG1sUEsBAhQAFAAAAAgAh07iQM99z2o9AgAAaAQAAA4AAAAAAAAAAQAg&#10;AAAAL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sz w:val="22"/>
                          <w:szCs w:val="22"/>
                          <w:lang w:val="en-US" w:eastAsia="zh-CN"/>
                        </w:rPr>
                        <w:t>接受过企业实习经验，对软件实际开发有一定的了解，有较强的分析与实践能力，虚心学习，对待工作热情，性格开朗有活力，善于钻研问题。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-621030</wp:posOffset>
                </wp:positionH>
                <wp:positionV relativeFrom="paragraph">
                  <wp:posOffset>1805940</wp:posOffset>
                </wp:positionV>
                <wp:extent cx="5905500" cy="314325"/>
                <wp:effectExtent l="0" t="0" r="0" b="825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314325"/>
                          <a:chOff x="7552" y="4354"/>
                          <a:chExt cx="9300" cy="495"/>
                        </a:xfrm>
                      </wpg:grpSpPr>
                      <wps:wsp>
                        <wps:cNvPr id="39" name="椭圆 6"/>
                        <wps:cNvSpPr/>
                        <wps:spPr>
                          <a:xfrm>
                            <a:off x="7552" y="4408"/>
                            <a:ext cx="1488" cy="422"/>
                          </a:xfrm>
                          <a:prstGeom prst="homePlate">
                            <a:avLst>
                              <a:gd name="adj" fmla="val 36402"/>
                            </a:avLst>
                          </a:prstGeom>
                          <a:solidFill>
                            <a:srgbClr val="DADAE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椭圆 6"/>
                        <wps:cNvSpPr/>
                        <wps:spPr>
                          <a:xfrm>
                            <a:off x="8972" y="4629"/>
                            <a:ext cx="7880" cy="40"/>
                          </a:xfrm>
                          <a:prstGeom prst="rect">
                            <a:avLst/>
                          </a:prstGeom>
                          <a:solidFill>
                            <a:srgbClr val="DADAE7"/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文本框 11"/>
                        <wps:cNvSpPr txBox="1"/>
                        <wps:spPr>
                          <a:xfrm>
                            <a:off x="7558" y="4354"/>
                            <a:ext cx="1479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实习经历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8.9pt;margin-top:142.2pt;height:24.75pt;width:465pt;z-index:251670528;mso-width-relative:page;mso-height-relative:page;" coordorigin="7552,4354" coordsize="9300,495" o:gfxdata="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">
                <o:lock v:ext="edit" aspectratio="f"/>
                <v:shape id="椭圆 6" o:spid="_x0000_s1026" o:spt="15" type="#_x0000_t15" style="position:absolute;left:7552;top:4408;height:422;width:1488;v-text-anchor:middle;" fillcolor="#DADAE7" filled="t" stroked="f" coordsize="21600,21600" o:gfxdata="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5ajG74A&#10;AADbAAAADwAAAAAAAAABACAAAAAiAAAAZHJzL2Rvd25yZXYueG1sUEsBAhQAFAAAAAgAh07iQDMv&#10;BZ47AAAAOQAAABAAAAAAAAAAAQAgAAAADQEAAGRycy9zaGFwZXhtbC54bWxQSwUGAAAAAAYABgBb&#10;AQAAtwMAAAAA&#10;" adj="19371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8972;top:4629;height:40;width:7880;v-text-anchor:middle;" fillcolor="#DADAE7" filled="t" stroked="f" coordsize="21600,21600" o:gfxdata="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rotm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558;top:4354;height:495;width:1479;" filled="f" stroked="f" coordsize="21600,21600" o:gfxdata="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vDB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实习经历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-784225</wp:posOffset>
                </wp:positionH>
                <wp:positionV relativeFrom="paragraph">
                  <wp:posOffset>2291080</wp:posOffset>
                </wp:positionV>
                <wp:extent cx="7273290" cy="702246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3290" cy="7022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20" w:firstLineChars="0"/>
                              <w:rPr>
                                <w:rFonts w:hint="eastAsia" w:ascii="汉仪旗黑-55简" w:hAnsi="汉仪旗黑-55简" w:eastAsia="汉仪旗黑-55简" w:cs="汉仪旗黑-55简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sz w:val="22"/>
                                <w:szCs w:val="22"/>
                                <w:lang w:val="en-US" w:eastAsia="zh-CN"/>
                              </w:rPr>
                              <w:t xml:space="preserve">广州可圈点信息科技有限公司   2022.3-2022.07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firstLine="440" w:firstLineChars="200"/>
                              <w:rPr>
                                <w:rFonts w:hint="default" w:ascii="汉仪旗黑-55简" w:hAnsi="汉仪旗黑-55简" w:eastAsia="汉仪旗黑-55简" w:cs="汉仪旗黑-55简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aps w:val="0"/>
                                <w:color w:val="535353" w:themeColor="accent3" w:themeShade="80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 xml:space="preserve">一：大匠回迁便民服务端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aps w:val="0"/>
                                <w:color w:val="333333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原型地址: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aps w:val="0"/>
                                <w:color w:val="333333"/>
                                <w:spacing w:val="0"/>
                                <w:sz w:val="18"/>
                                <w:szCs w:val="18"/>
                                <w:u w:val="none"/>
                                <w:shd w:val="clear" w:fill="FFFFFF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aps w:val="0"/>
                                <w:color w:val="333333"/>
                                <w:spacing w:val="0"/>
                                <w:sz w:val="18"/>
                                <w:szCs w:val="18"/>
                                <w:u w:val="none"/>
                                <w:shd w:val="clear" w:fill="FFFFFF"/>
                                <w:lang w:val="en-US" w:eastAsia="zh-CN"/>
                              </w:rPr>
                              <w:instrText xml:space="preserve"> HYPERLINK "https://www.xiaopiu.com/h5/byId?type=project&amp;id=622eb14f33be7f1a0fe1b6e6" </w:instrTex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aps w:val="0"/>
                                <w:color w:val="333333"/>
                                <w:spacing w:val="0"/>
                                <w:sz w:val="18"/>
                                <w:szCs w:val="18"/>
                                <w:u w:val="none"/>
                                <w:shd w:val="clear" w:fill="FFFFFF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Style w:val="8"/>
                                <w:rFonts w:hint="eastAsia" w:ascii="汉仪旗黑-55简" w:hAnsi="汉仪旗黑-55简" w:eastAsia="汉仪旗黑-55简" w:cs="汉仪旗黑-55简"/>
                                <w:caps w:val="0"/>
                                <w:color w:val="333333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链接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aps w:val="0"/>
                                <w:color w:val="333333"/>
                                <w:spacing w:val="0"/>
                                <w:sz w:val="18"/>
                                <w:szCs w:val="18"/>
                                <w:u w:val="none"/>
                                <w:shd w:val="clear" w:fill="FFFFFF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aps w:val="0"/>
                                <w:color w:val="333333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（未上线）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firstLine="360" w:firstLineChars="200"/>
                              <w:rPr>
                                <w:rFonts w:hint="default" w:ascii="微软雅黑" w:hAnsi="微软雅黑" w:eastAsia="微软雅黑" w:cs="微软雅黑"/>
                                <w:caps w:val="0"/>
                                <w:color w:val="333333"/>
                                <w:spacing w:val="0"/>
                                <w:position w:val="8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aps w:val="0"/>
                                <w:color w:val="333333"/>
                                <w:spacing w:val="0"/>
                                <w:position w:val="8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  项目功能：房屋列表，房屋详情，家居详情，我的首页，商品分类等。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="420" w:leftChars="0" w:firstLine="420" w:firstLineChars="0"/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8"/>
                                <w:position w:val="8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8"/>
                                <w:position w:val="8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项目技术：uniapp +uni-ui +Vue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1: 可根据原型图设计还原小程序界面，与后端人员沟通合作完成API接口协定。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2：优化：1：由于项目页面的数据交互逐渐增多，使用vuex集中管理数据，store对象过于臃肿，</w:t>
                            </w:r>
                          </w:p>
                          <w:p>
                            <w:pPr>
                              <w:ind w:firstLine="1890" w:firstLineChars="90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则使用module将store进行分割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="840" w:leftChars="0" w:firstLine="420" w:firstLineChars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 xml:space="preserve"> 2: 交换记录触底加载月数据，滚动获取数据容易造成参数混乱，加入节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="840" w:leftChars="0" w:firstLine="1050" w:firstLineChars="50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流函数，减轻运行压力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 xml:space="preserve">        3：实现小程序部分模块功能如（藏品模块，详情模块等，玩家列表模块 其主要内容为：</w:t>
                            </w:r>
                          </w:p>
                          <w:p>
                            <w:pPr>
                              <w:ind w:firstLine="1470" w:firstLineChars="70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通过前后端联调 获取列表数据，实现增删改查，实现藏品数据交互的功能，</w:t>
                            </w:r>
                          </w:p>
                          <w:p>
                            <w:pPr>
                              <w:ind w:firstLine="1470" w:firstLineChars="70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 xml:space="preserve">、实现刷新数据等。），协助高级工程师，共同完成的项目开发。 </w:t>
                            </w:r>
                          </w:p>
                          <w:p>
                            <w:pPr>
                              <w:ind w:firstLine="1470" w:firstLineChars="70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630" w:firstLineChars="30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二：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</w:rPr>
                              <w:t xml:space="preserve">独立开发多个公司网站并部署.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</w:rPr>
                              <w:t>CDN网络新干线: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</w:rPr>
                              <w:t>cdnline.cn 等。</w:t>
                            </w:r>
                          </w:p>
                          <w:p>
                            <w:pPr>
                              <w:ind w:firstLine="630" w:firstLineChars="30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三：使过react+chakra-ui对公司内部数据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</w:rPr>
                              <w:t>表单页开发，与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后端人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</w:rPr>
                              <w:t>员配合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沟通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</w:rPr>
                              <w:t>，</w:t>
                            </w:r>
                          </w:p>
                          <w:p>
                            <w:pPr>
                              <w:ind w:firstLine="1463" w:firstLineChars="69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</w:rPr>
                              <w:t>获取数据到页面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kern w:val="20"/>
                                <w:position w:val="-23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(实现增删查改功能)</w:t>
                            </w:r>
                          </w:p>
                          <w:p>
                            <w:pPr>
                              <w:ind w:firstLine="1050" w:firstLineChars="500"/>
                              <w:rPr>
                                <w:rFonts w:hint="default" w:ascii="Sitka Heading Semibold" w:hAnsi="Sitka Heading Semibold" w:eastAsia="宋体" w:cs="Sitka Heading Semibold"/>
                                <w:b w:val="0"/>
                                <w:b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1320" w:firstLineChars="6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  <w:p>
                            <w:pPr>
                              <w:ind w:left="630" w:leftChars="300" w:firstLine="0" w:firstLineChars="0"/>
                              <w:rPr>
                                <w:rFonts w:hint="default" w:ascii="Helvetica" w:hAnsi="Helvetica" w:eastAsia="宋体" w:cs="Helvetica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75pt;margin-top:180.4pt;height:552.95pt;width:572.7pt;z-index:251673600;mso-width-relative:page;mso-height-relative:page;" filled="f" stroked="f" coordsize="21600,21600" o:gfxdata="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rOjo/eAAAADgEAAA8AAAAAAAAAAQAgAAAA&#10;IgAAAGRycy9kb3ducmV2LnhtbFBLAQIUABQAAAAIAIdO4kCE6TOKPgIAAGkEAAAOAAAAAAAAAAEA&#10;IAAAAC0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420" w:firstLineChars="0"/>
                        <w:rPr>
                          <w:rFonts w:hint="eastAsia" w:ascii="汉仪旗黑-55简" w:hAnsi="汉仪旗黑-55简" w:eastAsia="汉仪旗黑-55简" w:cs="汉仪旗黑-55简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sz w:val="22"/>
                          <w:szCs w:val="22"/>
                          <w:lang w:val="en-US" w:eastAsia="zh-CN"/>
                        </w:rPr>
                        <w:t xml:space="preserve">广州可圈点信息科技有限公司   2022.3-2022.07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firstLine="440" w:firstLineChars="200"/>
                        <w:rPr>
                          <w:rFonts w:hint="default" w:ascii="汉仪旗黑-55简" w:hAnsi="汉仪旗黑-55简" w:eastAsia="汉仪旗黑-55简" w:cs="汉仪旗黑-55简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aps w:val="0"/>
                          <w:color w:val="535353" w:themeColor="accent3" w:themeShade="80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 xml:space="preserve">一：大匠回迁便民服务端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原型地址: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aps w:val="0"/>
                          <w:color w:val="333333"/>
                          <w:spacing w:val="0"/>
                          <w:sz w:val="18"/>
                          <w:szCs w:val="18"/>
                          <w:u w:val="none"/>
                          <w:shd w:val="clear" w:fill="FFFFFF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aps w:val="0"/>
                          <w:color w:val="333333"/>
                          <w:spacing w:val="0"/>
                          <w:sz w:val="18"/>
                          <w:szCs w:val="18"/>
                          <w:u w:val="none"/>
                          <w:shd w:val="clear" w:fill="FFFFFF"/>
                          <w:lang w:val="en-US" w:eastAsia="zh-CN"/>
                        </w:rPr>
                        <w:instrText xml:space="preserve"> HYPERLINK "https://www.xiaopiu.com/h5/byId?type=project&amp;id=622eb14f33be7f1a0fe1b6e6" </w:instrTex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aps w:val="0"/>
                          <w:color w:val="333333"/>
                          <w:spacing w:val="0"/>
                          <w:sz w:val="18"/>
                          <w:szCs w:val="18"/>
                          <w:u w:val="none"/>
                          <w:shd w:val="clear" w:fill="FFFFFF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Style w:val="8"/>
                          <w:rFonts w:hint="eastAsia" w:ascii="汉仪旗黑-55简" w:hAnsi="汉仪旗黑-55简" w:eastAsia="汉仪旗黑-55简" w:cs="汉仪旗黑-55简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链接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aps w:val="0"/>
                          <w:color w:val="333333"/>
                          <w:spacing w:val="0"/>
                          <w:sz w:val="18"/>
                          <w:szCs w:val="18"/>
                          <w:u w:val="none"/>
                          <w:shd w:val="clear" w:fill="FFFFFF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（未上线）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firstLine="360" w:firstLineChars="200"/>
                        <w:rPr>
                          <w:rFonts w:hint="default" w:ascii="微软雅黑" w:hAnsi="微软雅黑" w:eastAsia="微软雅黑" w:cs="微软雅黑"/>
                          <w:caps w:val="0"/>
                          <w:color w:val="333333"/>
                          <w:spacing w:val="0"/>
                          <w:position w:val="8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aps w:val="0"/>
                          <w:color w:val="333333"/>
                          <w:spacing w:val="0"/>
                          <w:position w:val="8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  项目功能：房屋列表，房屋详情，家居详情，我的首页，商品分类等。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="420" w:leftChars="0" w:firstLine="420" w:firstLineChars="0"/>
                        <w:rPr>
                          <w:rFonts w:hint="eastAsia" w:ascii="宋体" w:hAnsi="宋体" w:eastAsia="宋体" w:cs="宋体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8"/>
                          <w:position w:val="8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8"/>
                          <w:position w:val="8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项目技术：uniapp +uni-ui +Vue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1: 可根据原型图设计还原小程序界面，与后端人员沟通合作完成API接口协定。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2：优化：1：由于项目页面的数据交互逐渐增多，使用vuex集中管理数据，store对象过于臃肿，</w:t>
                      </w:r>
                    </w:p>
                    <w:p>
                      <w:pPr>
                        <w:ind w:firstLine="1890" w:firstLineChars="90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则使用module将store进行分割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="840" w:leftChars="0" w:firstLine="420" w:firstLineChars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 xml:space="preserve"> 2: 交换记录触底加载月数据，滚动获取数据容易造成参数混乱，加入节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="840" w:leftChars="0" w:firstLine="1050" w:firstLineChars="50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流函数，减轻运行压力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 xml:space="preserve">        3：实现小程序部分模块功能如（藏品模块，详情模块等，玩家列表模块 其主要内容为：</w:t>
                      </w:r>
                    </w:p>
                    <w:p>
                      <w:pPr>
                        <w:ind w:firstLine="1470" w:firstLineChars="70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通过前后端联调 获取列表数据，实现增删改查，实现藏品数据交互的功能，</w:t>
                      </w:r>
                    </w:p>
                    <w:p>
                      <w:pPr>
                        <w:ind w:firstLine="1470" w:firstLineChars="70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 xml:space="preserve">、实现刷新数据等。），协助高级工程师，共同完成的项目开发。 </w:t>
                      </w:r>
                    </w:p>
                    <w:p>
                      <w:pPr>
                        <w:ind w:firstLine="1470" w:firstLineChars="70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</w:p>
                    <w:p>
                      <w:pPr>
                        <w:ind w:firstLine="630" w:firstLineChars="30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二：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</w:rPr>
                        <w:t xml:space="preserve">独立开发多个公司网站并部署.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如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</w:rPr>
                        <w:t>CDN网络新干线: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</w:rPr>
                        <w:t>cdnline.cn 等。</w:t>
                      </w:r>
                    </w:p>
                    <w:p>
                      <w:pPr>
                        <w:ind w:firstLine="630" w:firstLineChars="30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三：使过react+chakra-ui对公司内部数据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</w:rPr>
                        <w:t>表单页开发，与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后端人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</w:rPr>
                        <w:t>员配合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沟通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</w:rPr>
                        <w:t>，</w:t>
                      </w:r>
                    </w:p>
                    <w:p>
                      <w:pPr>
                        <w:ind w:firstLine="1463" w:firstLineChars="69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</w:rPr>
                        <w:t>获取数据到页面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aps w:val="0"/>
                          <w:color w:val="333333"/>
                          <w:spacing w:val="0"/>
                          <w:kern w:val="20"/>
                          <w:position w:val="-23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(实现增删查改功能)</w:t>
                      </w:r>
                    </w:p>
                    <w:p>
                      <w:pPr>
                        <w:ind w:firstLine="1050" w:firstLineChars="500"/>
                        <w:rPr>
                          <w:rFonts w:hint="default" w:ascii="Sitka Heading Semibold" w:hAnsi="Sitka Heading Semibold" w:eastAsia="宋体" w:cs="Sitka Heading Semibold"/>
                          <w:b w:val="0"/>
                          <w:bCs w:val="0"/>
                          <w:caps w:val="0"/>
                          <w:color w:val="333333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1320" w:firstLineChars="6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</w:p>
                    <w:p>
                      <w:pPr>
                        <w:ind w:left="630" w:leftChars="300" w:firstLine="0" w:firstLineChars="0"/>
                        <w:rPr>
                          <w:rFonts w:hint="default" w:ascii="Helvetica" w:hAnsi="Helvetica" w:eastAsia="宋体" w:cs="Helvetica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ab/>
      </w:r>
    </w:p>
    <w:sectPr>
      <w:pgSz w:w="11906" w:h="31181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ACA962B2-409D-4222-AF17-413486C81FD0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1C3BC66C-F383-4800-92AA-C283193F2868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CCD6A02A-E2B3-4772-8B17-454D0B1B4181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237934F8-61CC-48D8-A530-BF551725C19B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CDE30C14-FF99-4FC6-8648-95A7CE264C6D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6" w:fontKey="{1833E668-7C38-4360-A723-6C3ED3E99AE4}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7" w:fontKey="{55D43B8A-91F0-4ABC-B75B-DB88F6713C1E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81F44639-1D0F-41D5-BFF3-D40649DF6814}"/>
  </w:font>
  <w:font w:name="Sitka Heading Semibold">
    <w:panose1 w:val="00000000000000000000"/>
    <w:charset w:val="00"/>
    <w:family w:val="auto"/>
    <w:pitch w:val="default"/>
    <w:sig w:usb0="A00002EF" w:usb1="4000204B" w:usb2="00000000" w:usb3="00000000" w:csb0="2000019F" w:csb1="00000000"/>
    <w:embedRegular r:id="rId9" w:fontKey="{416ABCF4-9739-486E-B6A7-178DD1738C4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310DA9"/>
    <w:multiLevelType w:val="singleLevel"/>
    <w:tmpl w:val="34310D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59B2DEA"/>
    <w:multiLevelType w:val="singleLevel"/>
    <w:tmpl w:val="759B2D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NTMsImhkaWQiOiI3YjMwNzBmNzBlY2UxODdmYjAxZjYxYmNkNGJhNGMwMyIsInVzZXJDb3VudCI6NTN9"/>
  </w:docVars>
  <w:rsids>
    <w:rsidRoot w:val="4BEA5269"/>
    <w:rsid w:val="001024FC"/>
    <w:rsid w:val="001B78C7"/>
    <w:rsid w:val="005E4581"/>
    <w:rsid w:val="00C528D4"/>
    <w:rsid w:val="00D70A8B"/>
    <w:rsid w:val="013712F7"/>
    <w:rsid w:val="01392B76"/>
    <w:rsid w:val="01C20BC1"/>
    <w:rsid w:val="01DB2C49"/>
    <w:rsid w:val="01FE5971"/>
    <w:rsid w:val="02447828"/>
    <w:rsid w:val="02461B78"/>
    <w:rsid w:val="02AD7AC3"/>
    <w:rsid w:val="03123DCA"/>
    <w:rsid w:val="03326279"/>
    <w:rsid w:val="035A307B"/>
    <w:rsid w:val="037B4C65"/>
    <w:rsid w:val="03E56DE9"/>
    <w:rsid w:val="03E80687"/>
    <w:rsid w:val="03F62D9E"/>
    <w:rsid w:val="040D00EE"/>
    <w:rsid w:val="04686756"/>
    <w:rsid w:val="04702B56"/>
    <w:rsid w:val="047C599F"/>
    <w:rsid w:val="049628AC"/>
    <w:rsid w:val="049B35D9"/>
    <w:rsid w:val="04A24CDA"/>
    <w:rsid w:val="04C609C8"/>
    <w:rsid w:val="04F026C1"/>
    <w:rsid w:val="0529478E"/>
    <w:rsid w:val="05544226"/>
    <w:rsid w:val="05575AC4"/>
    <w:rsid w:val="05685F23"/>
    <w:rsid w:val="056957E3"/>
    <w:rsid w:val="057C19CF"/>
    <w:rsid w:val="057F7796"/>
    <w:rsid w:val="05A141DD"/>
    <w:rsid w:val="05DB04A3"/>
    <w:rsid w:val="05E01F5E"/>
    <w:rsid w:val="05E337FC"/>
    <w:rsid w:val="060266D4"/>
    <w:rsid w:val="06091521"/>
    <w:rsid w:val="06253E14"/>
    <w:rsid w:val="06540256"/>
    <w:rsid w:val="065A1D10"/>
    <w:rsid w:val="06652463"/>
    <w:rsid w:val="067803E8"/>
    <w:rsid w:val="06786509"/>
    <w:rsid w:val="06991E27"/>
    <w:rsid w:val="070954E4"/>
    <w:rsid w:val="070D6D82"/>
    <w:rsid w:val="072365A6"/>
    <w:rsid w:val="07A27EEC"/>
    <w:rsid w:val="07AD5E6F"/>
    <w:rsid w:val="07B54D24"/>
    <w:rsid w:val="07EE2F85"/>
    <w:rsid w:val="07FE2B6F"/>
    <w:rsid w:val="08050E53"/>
    <w:rsid w:val="083373EB"/>
    <w:rsid w:val="086B5572"/>
    <w:rsid w:val="087D5EFC"/>
    <w:rsid w:val="08BA4FC5"/>
    <w:rsid w:val="08D8516E"/>
    <w:rsid w:val="08EE057A"/>
    <w:rsid w:val="093779C2"/>
    <w:rsid w:val="095B2060"/>
    <w:rsid w:val="09F32080"/>
    <w:rsid w:val="0A2E6EC1"/>
    <w:rsid w:val="0A530F50"/>
    <w:rsid w:val="0A6C3C8D"/>
    <w:rsid w:val="0A741F9F"/>
    <w:rsid w:val="0AC05EBA"/>
    <w:rsid w:val="0B1A1A6E"/>
    <w:rsid w:val="0B350656"/>
    <w:rsid w:val="0B7B0E25"/>
    <w:rsid w:val="0BA54784"/>
    <w:rsid w:val="0BFE6C9A"/>
    <w:rsid w:val="0C107541"/>
    <w:rsid w:val="0C4F1BEB"/>
    <w:rsid w:val="0C5C1C12"/>
    <w:rsid w:val="0C6E02C3"/>
    <w:rsid w:val="0CA85607"/>
    <w:rsid w:val="0CB86D93"/>
    <w:rsid w:val="0CD4440C"/>
    <w:rsid w:val="0D01639B"/>
    <w:rsid w:val="0D1E5EAB"/>
    <w:rsid w:val="0D827973"/>
    <w:rsid w:val="0DC161D1"/>
    <w:rsid w:val="0DE95727"/>
    <w:rsid w:val="0DEB76F2"/>
    <w:rsid w:val="0DF540CC"/>
    <w:rsid w:val="0E7338E6"/>
    <w:rsid w:val="0E814B15"/>
    <w:rsid w:val="0EDD212A"/>
    <w:rsid w:val="0EF425D6"/>
    <w:rsid w:val="0F063240"/>
    <w:rsid w:val="0F126CEC"/>
    <w:rsid w:val="0FB40478"/>
    <w:rsid w:val="0FB6788B"/>
    <w:rsid w:val="0FEE5277"/>
    <w:rsid w:val="103C5FE2"/>
    <w:rsid w:val="104D6AA0"/>
    <w:rsid w:val="104E79E8"/>
    <w:rsid w:val="105605BF"/>
    <w:rsid w:val="106A6FF4"/>
    <w:rsid w:val="108403D8"/>
    <w:rsid w:val="10AD0AFE"/>
    <w:rsid w:val="10C5247C"/>
    <w:rsid w:val="1147558A"/>
    <w:rsid w:val="116021A5"/>
    <w:rsid w:val="11886616"/>
    <w:rsid w:val="119D58D4"/>
    <w:rsid w:val="11AF35A5"/>
    <w:rsid w:val="11E531A6"/>
    <w:rsid w:val="11F1104F"/>
    <w:rsid w:val="121F796A"/>
    <w:rsid w:val="122E056A"/>
    <w:rsid w:val="127561AE"/>
    <w:rsid w:val="12846A24"/>
    <w:rsid w:val="12A731F1"/>
    <w:rsid w:val="12F74478"/>
    <w:rsid w:val="13144CE3"/>
    <w:rsid w:val="132955EB"/>
    <w:rsid w:val="132D7EEA"/>
    <w:rsid w:val="133438E9"/>
    <w:rsid w:val="134F2888"/>
    <w:rsid w:val="135F3508"/>
    <w:rsid w:val="13660293"/>
    <w:rsid w:val="13C0092B"/>
    <w:rsid w:val="146D6CF9"/>
    <w:rsid w:val="149D101A"/>
    <w:rsid w:val="14E42798"/>
    <w:rsid w:val="14ED7BAB"/>
    <w:rsid w:val="15570834"/>
    <w:rsid w:val="157D000D"/>
    <w:rsid w:val="158252A2"/>
    <w:rsid w:val="15B34F99"/>
    <w:rsid w:val="15CD7F18"/>
    <w:rsid w:val="16626FFB"/>
    <w:rsid w:val="169A57FF"/>
    <w:rsid w:val="16C03EE1"/>
    <w:rsid w:val="16C14FE7"/>
    <w:rsid w:val="16C15797"/>
    <w:rsid w:val="16C44C72"/>
    <w:rsid w:val="174C3863"/>
    <w:rsid w:val="178F5592"/>
    <w:rsid w:val="17930515"/>
    <w:rsid w:val="17935082"/>
    <w:rsid w:val="17B44FF8"/>
    <w:rsid w:val="17B73CE6"/>
    <w:rsid w:val="17BA42FC"/>
    <w:rsid w:val="17C3739A"/>
    <w:rsid w:val="18147EDF"/>
    <w:rsid w:val="185145F5"/>
    <w:rsid w:val="18561C0B"/>
    <w:rsid w:val="18C94AD3"/>
    <w:rsid w:val="18E53FBC"/>
    <w:rsid w:val="18F17B89"/>
    <w:rsid w:val="192F4936"/>
    <w:rsid w:val="19614D0C"/>
    <w:rsid w:val="1A1B310D"/>
    <w:rsid w:val="1A4506CC"/>
    <w:rsid w:val="1A530AF8"/>
    <w:rsid w:val="1A620D3B"/>
    <w:rsid w:val="1A6525DA"/>
    <w:rsid w:val="1A8E5E10"/>
    <w:rsid w:val="1A9112DB"/>
    <w:rsid w:val="1AAF00C7"/>
    <w:rsid w:val="1AE479A2"/>
    <w:rsid w:val="1AFC4CEC"/>
    <w:rsid w:val="1B122762"/>
    <w:rsid w:val="1B162E37"/>
    <w:rsid w:val="1B4B7A22"/>
    <w:rsid w:val="1B904D56"/>
    <w:rsid w:val="1B9A62B3"/>
    <w:rsid w:val="1BA57133"/>
    <w:rsid w:val="1BE662DD"/>
    <w:rsid w:val="1BF754B3"/>
    <w:rsid w:val="1BFC79F1"/>
    <w:rsid w:val="1C2F2E9F"/>
    <w:rsid w:val="1C692389"/>
    <w:rsid w:val="1C6C5EA1"/>
    <w:rsid w:val="1C9378D2"/>
    <w:rsid w:val="1CE37490"/>
    <w:rsid w:val="1CEA426B"/>
    <w:rsid w:val="1D3C228C"/>
    <w:rsid w:val="1DA5638E"/>
    <w:rsid w:val="1DB25B36"/>
    <w:rsid w:val="1DD27F86"/>
    <w:rsid w:val="1DE10C93"/>
    <w:rsid w:val="1E2C7696"/>
    <w:rsid w:val="1E3B67A6"/>
    <w:rsid w:val="1EB853CE"/>
    <w:rsid w:val="1EC352A6"/>
    <w:rsid w:val="1EED01A0"/>
    <w:rsid w:val="1EFA3C38"/>
    <w:rsid w:val="1EFC3B58"/>
    <w:rsid w:val="1F0C50AF"/>
    <w:rsid w:val="1F374545"/>
    <w:rsid w:val="1F3C2321"/>
    <w:rsid w:val="1F5B74D9"/>
    <w:rsid w:val="1F662C35"/>
    <w:rsid w:val="1F9108A1"/>
    <w:rsid w:val="1F973235"/>
    <w:rsid w:val="1FD61FB0"/>
    <w:rsid w:val="1FFD55BA"/>
    <w:rsid w:val="20036543"/>
    <w:rsid w:val="202149C0"/>
    <w:rsid w:val="202D76F6"/>
    <w:rsid w:val="20407429"/>
    <w:rsid w:val="205864D1"/>
    <w:rsid w:val="20827A42"/>
    <w:rsid w:val="20C463FD"/>
    <w:rsid w:val="21094D3E"/>
    <w:rsid w:val="215F69D0"/>
    <w:rsid w:val="219957D9"/>
    <w:rsid w:val="21B225A8"/>
    <w:rsid w:val="22066450"/>
    <w:rsid w:val="220F79FB"/>
    <w:rsid w:val="22173F3F"/>
    <w:rsid w:val="22336089"/>
    <w:rsid w:val="22352C70"/>
    <w:rsid w:val="227B0BEC"/>
    <w:rsid w:val="227E78F0"/>
    <w:rsid w:val="229E48DB"/>
    <w:rsid w:val="22B7750C"/>
    <w:rsid w:val="22B9223E"/>
    <w:rsid w:val="22FB7F24"/>
    <w:rsid w:val="23556532"/>
    <w:rsid w:val="238D77B8"/>
    <w:rsid w:val="23994D67"/>
    <w:rsid w:val="23A93537"/>
    <w:rsid w:val="23AD6B27"/>
    <w:rsid w:val="243A0633"/>
    <w:rsid w:val="24577437"/>
    <w:rsid w:val="246D7894"/>
    <w:rsid w:val="24767621"/>
    <w:rsid w:val="24945F95"/>
    <w:rsid w:val="249F6CE9"/>
    <w:rsid w:val="24F9229C"/>
    <w:rsid w:val="252D79D0"/>
    <w:rsid w:val="25440428"/>
    <w:rsid w:val="255B6AB3"/>
    <w:rsid w:val="25A55F80"/>
    <w:rsid w:val="25A77F4A"/>
    <w:rsid w:val="25BD151C"/>
    <w:rsid w:val="25C7239A"/>
    <w:rsid w:val="25E363B0"/>
    <w:rsid w:val="260344E6"/>
    <w:rsid w:val="261849A4"/>
    <w:rsid w:val="264F70DC"/>
    <w:rsid w:val="26571970"/>
    <w:rsid w:val="26A42A16"/>
    <w:rsid w:val="27661C4E"/>
    <w:rsid w:val="279D6335"/>
    <w:rsid w:val="284143A7"/>
    <w:rsid w:val="28950B22"/>
    <w:rsid w:val="28BE27A6"/>
    <w:rsid w:val="28C055AB"/>
    <w:rsid w:val="28CB21A2"/>
    <w:rsid w:val="28E650B6"/>
    <w:rsid w:val="29127DD1"/>
    <w:rsid w:val="29482ED7"/>
    <w:rsid w:val="29534671"/>
    <w:rsid w:val="295C2DFA"/>
    <w:rsid w:val="29F15C38"/>
    <w:rsid w:val="2A077209"/>
    <w:rsid w:val="2A263B34"/>
    <w:rsid w:val="2A343DA6"/>
    <w:rsid w:val="2A522B7B"/>
    <w:rsid w:val="2AAB4039"/>
    <w:rsid w:val="2B106B1F"/>
    <w:rsid w:val="2B2502D9"/>
    <w:rsid w:val="2B953A84"/>
    <w:rsid w:val="2BF129E8"/>
    <w:rsid w:val="2C1C3440"/>
    <w:rsid w:val="2C1C5965"/>
    <w:rsid w:val="2C23369A"/>
    <w:rsid w:val="2C4375F1"/>
    <w:rsid w:val="2C536736"/>
    <w:rsid w:val="2C7C4F40"/>
    <w:rsid w:val="2C864D5D"/>
    <w:rsid w:val="2C913DA5"/>
    <w:rsid w:val="2C9E3E55"/>
    <w:rsid w:val="2CCB2770"/>
    <w:rsid w:val="2CD63D6C"/>
    <w:rsid w:val="2CFE2B46"/>
    <w:rsid w:val="2D50341B"/>
    <w:rsid w:val="2D742E08"/>
    <w:rsid w:val="2D7C3A6A"/>
    <w:rsid w:val="2D907BB8"/>
    <w:rsid w:val="2DCA0C7A"/>
    <w:rsid w:val="2EE61AE3"/>
    <w:rsid w:val="2EF835C5"/>
    <w:rsid w:val="2F034443"/>
    <w:rsid w:val="2F0D19F7"/>
    <w:rsid w:val="2F1321AD"/>
    <w:rsid w:val="2F1E302B"/>
    <w:rsid w:val="2F5D075E"/>
    <w:rsid w:val="2F8A246F"/>
    <w:rsid w:val="2FB614B6"/>
    <w:rsid w:val="2FBF30CA"/>
    <w:rsid w:val="2FBF4FDB"/>
    <w:rsid w:val="2FFB623C"/>
    <w:rsid w:val="303845C1"/>
    <w:rsid w:val="307311B8"/>
    <w:rsid w:val="307E47B6"/>
    <w:rsid w:val="30877960"/>
    <w:rsid w:val="30FE7A25"/>
    <w:rsid w:val="31013535"/>
    <w:rsid w:val="31331AEA"/>
    <w:rsid w:val="3153289F"/>
    <w:rsid w:val="31963B69"/>
    <w:rsid w:val="31994BEB"/>
    <w:rsid w:val="31AF5B28"/>
    <w:rsid w:val="31B753EA"/>
    <w:rsid w:val="31F00348"/>
    <w:rsid w:val="324F79A0"/>
    <w:rsid w:val="326C7450"/>
    <w:rsid w:val="32814185"/>
    <w:rsid w:val="32A65C3C"/>
    <w:rsid w:val="32C24615"/>
    <w:rsid w:val="32C24BFD"/>
    <w:rsid w:val="32CB34CA"/>
    <w:rsid w:val="33000503"/>
    <w:rsid w:val="335B30D4"/>
    <w:rsid w:val="338762E9"/>
    <w:rsid w:val="3392223A"/>
    <w:rsid w:val="33926E72"/>
    <w:rsid w:val="33A06705"/>
    <w:rsid w:val="33A1247D"/>
    <w:rsid w:val="33EF4F96"/>
    <w:rsid w:val="346F60D7"/>
    <w:rsid w:val="34B519AB"/>
    <w:rsid w:val="34BA37F6"/>
    <w:rsid w:val="350B4052"/>
    <w:rsid w:val="350D45A2"/>
    <w:rsid w:val="352443E9"/>
    <w:rsid w:val="356419B4"/>
    <w:rsid w:val="356E5058"/>
    <w:rsid w:val="3575771D"/>
    <w:rsid w:val="358402BE"/>
    <w:rsid w:val="35F27157"/>
    <w:rsid w:val="360867E3"/>
    <w:rsid w:val="36183502"/>
    <w:rsid w:val="36370E76"/>
    <w:rsid w:val="363E2205"/>
    <w:rsid w:val="364518CC"/>
    <w:rsid w:val="36533F02"/>
    <w:rsid w:val="3654711D"/>
    <w:rsid w:val="367E38D6"/>
    <w:rsid w:val="36A04C6E"/>
    <w:rsid w:val="36D668E1"/>
    <w:rsid w:val="36D93CDC"/>
    <w:rsid w:val="37121C33"/>
    <w:rsid w:val="371B42F4"/>
    <w:rsid w:val="374C33A6"/>
    <w:rsid w:val="375D7729"/>
    <w:rsid w:val="379320DC"/>
    <w:rsid w:val="37C52BDE"/>
    <w:rsid w:val="37EB016A"/>
    <w:rsid w:val="383F0D1B"/>
    <w:rsid w:val="388C54AA"/>
    <w:rsid w:val="38A65E3F"/>
    <w:rsid w:val="391A5777"/>
    <w:rsid w:val="39211B10"/>
    <w:rsid w:val="3960418E"/>
    <w:rsid w:val="39650C7E"/>
    <w:rsid w:val="39730F7D"/>
    <w:rsid w:val="39875741"/>
    <w:rsid w:val="39AB7756"/>
    <w:rsid w:val="39B333E4"/>
    <w:rsid w:val="39D13662"/>
    <w:rsid w:val="39DB5415"/>
    <w:rsid w:val="39FF3A59"/>
    <w:rsid w:val="3A53378F"/>
    <w:rsid w:val="3A575643"/>
    <w:rsid w:val="3A71055A"/>
    <w:rsid w:val="3AD35612"/>
    <w:rsid w:val="3AE0388B"/>
    <w:rsid w:val="3B1720A1"/>
    <w:rsid w:val="3B2F65C0"/>
    <w:rsid w:val="3B3C1933"/>
    <w:rsid w:val="3B3E236D"/>
    <w:rsid w:val="3BB11C4E"/>
    <w:rsid w:val="3BB15227"/>
    <w:rsid w:val="3C356086"/>
    <w:rsid w:val="3C582A16"/>
    <w:rsid w:val="3C826AFA"/>
    <w:rsid w:val="3CE74B59"/>
    <w:rsid w:val="3D1A3ABA"/>
    <w:rsid w:val="3D622C7D"/>
    <w:rsid w:val="3D7721D5"/>
    <w:rsid w:val="3D7B5AED"/>
    <w:rsid w:val="3D81721B"/>
    <w:rsid w:val="3DC059BE"/>
    <w:rsid w:val="3E111FAD"/>
    <w:rsid w:val="3E261EFC"/>
    <w:rsid w:val="3E52684D"/>
    <w:rsid w:val="3E7C3E97"/>
    <w:rsid w:val="3F3B5E70"/>
    <w:rsid w:val="3F49645C"/>
    <w:rsid w:val="3F9F0074"/>
    <w:rsid w:val="3F9F3D14"/>
    <w:rsid w:val="3FA806EF"/>
    <w:rsid w:val="3FCC6AD3"/>
    <w:rsid w:val="3FF11046"/>
    <w:rsid w:val="40044CA3"/>
    <w:rsid w:val="408B6047"/>
    <w:rsid w:val="409F5F96"/>
    <w:rsid w:val="40A6423D"/>
    <w:rsid w:val="40BB6C9A"/>
    <w:rsid w:val="40EF4827"/>
    <w:rsid w:val="41151DB4"/>
    <w:rsid w:val="41A41AB6"/>
    <w:rsid w:val="41D458B4"/>
    <w:rsid w:val="41DD5DDF"/>
    <w:rsid w:val="41E2438C"/>
    <w:rsid w:val="426B342D"/>
    <w:rsid w:val="426D634C"/>
    <w:rsid w:val="4284214E"/>
    <w:rsid w:val="42870A90"/>
    <w:rsid w:val="42A47894"/>
    <w:rsid w:val="42B46AFE"/>
    <w:rsid w:val="42B95ACD"/>
    <w:rsid w:val="42D9753D"/>
    <w:rsid w:val="42EB7271"/>
    <w:rsid w:val="42FC322C"/>
    <w:rsid w:val="42FF2795"/>
    <w:rsid w:val="43014971"/>
    <w:rsid w:val="433A4925"/>
    <w:rsid w:val="43493007"/>
    <w:rsid w:val="43662FA4"/>
    <w:rsid w:val="44792335"/>
    <w:rsid w:val="44A27E03"/>
    <w:rsid w:val="44BA59BB"/>
    <w:rsid w:val="44D46A27"/>
    <w:rsid w:val="4541761C"/>
    <w:rsid w:val="45615663"/>
    <w:rsid w:val="45F8349F"/>
    <w:rsid w:val="45FB5990"/>
    <w:rsid w:val="46C10A14"/>
    <w:rsid w:val="47F11703"/>
    <w:rsid w:val="47FA3351"/>
    <w:rsid w:val="483627F5"/>
    <w:rsid w:val="48387928"/>
    <w:rsid w:val="4871646A"/>
    <w:rsid w:val="48877791"/>
    <w:rsid w:val="488C227B"/>
    <w:rsid w:val="488C6E00"/>
    <w:rsid w:val="48C9430F"/>
    <w:rsid w:val="48C948A8"/>
    <w:rsid w:val="49017DA4"/>
    <w:rsid w:val="49A85F15"/>
    <w:rsid w:val="49C90224"/>
    <w:rsid w:val="49CD089D"/>
    <w:rsid w:val="4A0D21C2"/>
    <w:rsid w:val="4A370CCC"/>
    <w:rsid w:val="4A4D7683"/>
    <w:rsid w:val="4A8C0F12"/>
    <w:rsid w:val="4A9203FB"/>
    <w:rsid w:val="4B06733D"/>
    <w:rsid w:val="4B0F1566"/>
    <w:rsid w:val="4B110010"/>
    <w:rsid w:val="4B1F03FF"/>
    <w:rsid w:val="4B26353C"/>
    <w:rsid w:val="4B2D4B89"/>
    <w:rsid w:val="4B673E2B"/>
    <w:rsid w:val="4B6D17C1"/>
    <w:rsid w:val="4B9D7FD3"/>
    <w:rsid w:val="4BC70185"/>
    <w:rsid w:val="4BDE0647"/>
    <w:rsid w:val="4BDF36EB"/>
    <w:rsid w:val="4BE21507"/>
    <w:rsid w:val="4BEA5269"/>
    <w:rsid w:val="4BED6DBA"/>
    <w:rsid w:val="4C0F5D7E"/>
    <w:rsid w:val="4C2D08FA"/>
    <w:rsid w:val="4C325F10"/>
    <w:rsid w:val="4C3C3B4F"/>
    <w:rsid w:val="4C71428E"/>
    <w:rsid w:val="4CE27936"/>
    <w:rsid w:val="4CF451B4"/>
    <w:rsid w:val="4D233B79"/>
    <w:rsid w:val="4D397B3D"/>
    <w:rsid w:val="4D4C3002"/>
    <w:rsid w:val="4D954080"/>
    <w:rsid w:val="4D975FF3"/>
    <w:rsid w:val="4DAF5CDE"/>
    <w:rsid w:val="4DF427AC"/>
    <w:rsid w:val="4DF66D19"/>
    <w:rsid w:val="4DFF0ACF"/>
    <w:rsid w:val="4E404914"/>
    <w:rsid w:val="4E52289A"/>
    <w:rsid w:val="4E637AA5"/>
    <w:rsid w:val="4E7A6B93"/>
    <w:rsid w:val="4E7C2043"/>
    <w:rsid w:val="4EC54E1A"/>
    <w:rsid w:val="4EE03A01"/>
    <w:rsid w:val="4EFD45B3"/>
    <w:rsid w:val="4F04663F"/>
    <w:rsid w:val="4F092653"/>
    <w:rsid w:val="4F0C47F7"/>
    <w:rsid w:val="4F2C7344"/>
    <w:rsid w:val="4F31425D"/>
    <w:rsid w:val="4F604B42"/>
    <w:rsid w:val="4FC0532C"/>
    <w:rsid w:val="4FF10B2E"/>
    <w:rsid w:val="50017B0D"/>
    <w:rsid w:val="50196F10"/>
    <w:rsid w:val="5036076B"/>
    <w:rsid w:val="50463D38"/>
    <w:rsid w:val="50BD6DCF"/>
    <w:rsid w:val="517150B0"/>
    <w:rsid w:val="51AE6039"/>
    <w:rsid w:val="51DA0BDC"/>
    <w:rsid w:val="51E6045F"/>
    <w:rsid w:val="51E63A25"/>
    <w:rsid w:val="5204764B"/>
    <w:rsid w:val="521D6D1B"/>
    <w:rsid w:val="521E31BF"/>
    <w:rsid w:val="5226565A"/>
    <w:rsid w:val="52A019BD"/>
    <w:rsid w:val="52D02C63"/>
    <w:rsid w:val="531136B2"/>
    <w:rsid w:val="53786DFC"/>
    <w:rsid w:val="53933399"/>
    <w:rsid w:val="53965BE5"/>
    <w:rsid w:val="53BA0CC4"/>
    <w:rsid w:val="54081448"/>
    <w:rsid w:val="54513D62"/>
    <w:rsid w:val="54705828"/>
    <w:rsid w:val="549B39C9"/>
    <w:rsid w:val="54ED4648"/>
    <w:rsid w:val="5590632B"/>
    <w:rsid w:val="55B42FEA"/>
    <w:rsid w:val="55DC2777"/>
    <w:rsid w:val="5626429A"/>
    <w:rsid w:val="56321D83"/>
    <w:rsid w:val="56755377"/>
    <w:rsid w:val="568A7100"/>
    <w:rsid w:val="56B04613"/>
    <w:rsid w:val="56CF2CD9"/>
    <w:rsid w:val="571E77BD"/>
    <w:rsid w:val="57265510"/>
    <w:rsid w:val="576553EC"/>
    <w:rsid w:val="578A6221"/>
    <w:rsid w:val="57A60699"/>
    <w:rsid w:val="57B03084"/>
    <w:rsid w:val="57CE5437"/>
    <w:rsid w:val="57DF519E"/>
    <w:rsid w:val="58401E19"/>
    <w:rsid w:val="5886561A"/>
    <w:rsid w:val="588872F1"/>
    <w:rsid w:val="58AC6E2C"/>
    <w:rsid w:val="58B07973"/>
    <w:rsid w:val="58BE631C"/>
    <w:rsid w:val="591F2661"/>
    <w:rsid w:val="59413C36"/>
    <w:rsid w:val="5948745E"/>
    <w:rsid w:val="59527BF2"/>
    <w:rsid w:val="595C5D13"/>
    <w:rsid w:val="596100A0"/>
    <w:rsid w:val="5980259E"/>
    <w:rsid w:val="59861649"/>
    <w:rsid w:val="59926240"/>
    <w:rsid w:val="59965D30"/>
    <w:rsid w:val="59DB3743"/>
    <w:rsid w:val="5A0E58C7"/>
    <w:rsid w:val="5A161F22"/>
    <w:rsid w:val="5A3B64BB"/>
    <w:rsid w:val="5A4C4641"/>
    <w:rsid w:val="5A5050FE"/>
    <w:rsid w:val="5A5D0DA0"/>
    <w:rsid w:val="5A802826"/>
    <w:rsid w:val="5AA4447D"/>
    <w:rsid w:val="5AE60A85"/>
    <w:rsid w:val="5B0B44FC"/>
    <w:rsid w:val="5B0F0CA8"/>
    <w:rsid w:val="5B5C151D"/>
    <w:rsid w:val="5B913692"/>
    <w:rsid w:val="5B9E2C7A"/>
    <w:rsid w:val="5BD60666"/>
    <w:rsid w:val="5BFB1E39"/>
    <w:rsid w:val="5C013209"/>
    <w:rsid w:val="5C317F92"/>
    <w:rsid w:val="5C9F4EFC"/>
    <w:rsid w:val="5CDB3748"/>
    <w:rsid w:val="5CFA65D6"/>
    <w:rsid w:val="5D213B63"/>
    <w:rsid w:val="5D2371F4"/>
    <w:rsid w:val="5D5A0E23"/>
    <w:rsid w:val="5D6D70C0"/>
    <w:rsid w:val="5D962674"/>
    <w:rsid w:val="5DB47932"/>
    <w:rsid w:val="5DDE3802"/>
    <w:rsid w:val="5E1C4A12"/>
    <w:rsid w:val="5E8343A9"/>
    <w:rsid w:val="5E987E55"/>
    <w:rsid w:val="5EA75B29"/>
    <w:rsid w:val="5EAF50B7"/>
    <w:rsid w:val="5EB84053"/>
    <w:rsid w:val="5EEA61D6"/>
    <w:rsid w:val="5F1605C7"/>
    <w:rsid w:val="5F1F0FB6"/>
    <w:rsid w:val="5F294F51"/>
    <w:rsid w:val="5F322057"/>
    <w:rsid w:val="5F5226F9"/>
    <w:rsid w:val="5F645F89"/>
    <w:rsid w:val="5F8F3952"/>
    <w:rsid w:val="5FF93390"/>
    <w:rsid w:val="60283FA2"/>
    <w:rsid w:val="60320957"/>
    <w:rsid w:val="60795A64"/>
    <w:rsid w:val="6087600F"/>
    <w:rsid w:val="609D5D51"/>
    <w:rsid w:val="6110614E"/>
    <w:rsid w:val="61190D07"/>
    <w:rsid w:val="61355E2F"/>
    <w:rsid w:val="61406582"/>
    <w:rsid w:val="6157370D"/>
    <w:rsid w:val="617B4516"/>
    <w:rsid w:val="61871227"/>
    <w:rsid w:val="61B94695"/>
    <w:rsid w:val="61C827FF"/>
    <w:rsid w:val="62175534"/>
    <w:rsid w:val="62621710"/>
    <w:rsid w:val="629E7A04"/>
    <w:rsid w:val="62D358FF"/>
    <w:rsid w:val="62E21FE6"/>
    <w:rsid w:val="62FB09B2"/>
    <w:rsid w:val="62FF707C"/>
    <w:rsid w:val="636C365E"/>
    <w:rsid w:val="6375037C"/>
    <w:rsid w:val="637A7CF5"/>
    <w:rsid w:val="646A2293"/>
    <w:rsid w:val="64721148"/>
    <w:rsid w:val="64857EA7"/>
    <w:rsid w:val="64A01811"/>
    <w:rsid w:val="64F8164D"/>
    <w:rsid w:val="652B0805"/>
    <w:rsid w:val="6580499F"/>
    <w:rsid w:val="65A84457"/>
    <w:rsid w:val="65DF27E2"/>
    <w:rsid w:val="664A781B"/>
    <w:rsid w:val="665C20B0"/>
    <w:rsid w:val="668C4743"/>
    <w:rsid w:val="668E521F"/>
    <w:rsid w:val="66B141AA"/>
    <w:rsid w:val="66F83B86"/>
    <w:rsid w:val="67035247"/>
    <w:rsid w:val="677D5E3A"/>
    <w:rsid w:val="67BC70AF"/>
    <w:rsid w:val="67E81206"/>
    <w:rsid w:val="67EE6F14"/>
    <w:rsid w:val="67FD22C6"/>
    <w:rsid w:val="682E5386"/>
    <w:rsid w:val="68623328"/>
    <w:rsid w:val="68762731"/>
    <w:rsid w:val="68830E9F"/>
    <w:rsid w:val="68AD120D"/>
    <w:rsid w:val="68B27D65"/>
    <w:rsid w:val="68D93544"/>
    <w:rsid w:val="69496146"/>
    <w:rsid w:val="6965127B"/>
    <w:rsid w:val="69CC4E56"/>
    <w:rsid w:val="6A0C7949"/>
    <w:rsid w:val="6A1026F9"/>
    <w:rsid w:val="6A325E38"/>
    <w:rsid w:val="6A341D08"/>
    <w:rsid w:val="6A9339A0"/>
    <w:rsid w:val="6A933BC6"/>
    <w:rsid w:val="6A99742E"/>
    <w:rsid w:val="6AAB47F8"/>
    <w:rsid w:val="6ADE75EA"/>
    <w:rsid w:val="6AE073F8"/>
    <w:rsid w:val="6B0734F1"/>
    <w:rsid w:val="6B0B45C9"/>
    <w:rsid w:val="6B23319C"/>
    <w:rsid w:val="6B477A2A"/>
    <w:rsid w:val="6BA0659B"/>
    <w:rsid w:val="6BD2360B"/>
    <w:rsid w:val="6C8620F1"/>
    <w:rsid w:val="6C917C2E"/>
    <w:rsid w:val="6C9B71AD"/>
    <w:rsid w:val="6CCB5899"/>
    <w:rsid w:val="6CF7263A"/>
    <w:rsid w:val="6CF7668E"/>
    <w:rsid w:val="6CFA5231"/>
    <w:rsid w:val="6D321474"/>
    <w:rsid w:val="6D335D4E"/>
    <w:rsid w:val="6D4C4C2C"/>
    <w:rsid w:val="6D70286F"/>
    <w:rsid w:val="6D741A8D"/>
    <w:rsid w:val="6DD61961"/>
    <w:rsid w:val="6DDC412C"/>
    <w:rsid w:val="6DF80910"/>
    <w:rsid w:val="6E421B8B"/>
    <w:rsid w:val="6E555599"/>
    <w:rsid w:val="6E5B49FB"/>
    <w:rsid w:val="6E696063"/>
    <w:rsid w:val="6EAB37E5"/>
    <w:rsid w:val="6F60051B"/>
    <w:rsid w:val="6F675D4D"/>
    <w:rsid w:val="6FA44684"/>
    <w:rsid w:val="707A14EF"/>
    <w:rsid w:val="707D774D"/>
    <w:rsid w:val="709643BE"/>
    <w:rsid w:val="70A95EF1"/>
    <w:rsid w:val="70F42CAF"/>
    <w:rsid w:val="70F475BC"/>
    <w:rsid w:val="71047B41"/>
    <w:rsid w:val="712D6B22"/>
    <w:rsid w:val="71791D68"/>
    <w:rsid w:val="719447CB"/>
    <w:rsid w:val="719A077E"/>
    <w:rsid w:val="71D13952"/>
    <w:rsid w:val="71DB657E"/>
    <w:rsid w:val="71FC2D03"/>
    <w:rsid w:val="722A1234"/>
    <w:rsid w:val="725D6AD6"/>
    <w:rsid w:val="72761025"/>
    <w:rsid w:val="72E871A5"/>
    <w:rsid w:val="73217FC1"/>
    <w:rsid w:val="732B0E40"/>
    <w:rsid w:val="73467A28"/>
    <w:rsid w:val="73550483"/>
    <w:rsid w:val="740653C2"/>
    <w:rsid w:val="745443C6"/>
    <w:rsid w:val="745D327B"/>
    <w:rsid w:val="746B38CD"/>
    <w:rsid w:val="7484619F"/>
    <w:rsid w:val="74884070"/>
    <w:rsid w:val="753A7929"/>
    <w:rsid w:val="754007CF"/>
    <w:rsid w:val="758D27E2"/>
    <w:rsid w:val="75D152D1"/>
    <w:rsid w:val="76276005"/>
    <w:rsid w:val="76770854"/>
    <w:rsid w:val="76982C90"/>
    <w:rsid w:val="76FD558B"/>
    <w:rsid w:val="773E4A2B"/>
    <w:rsid w:val="773F2196"/>
    <w:rsid w:val="775B7FD0"/>
    <w:rsid w:val="7770244E"/>
    <w:rsid w:val="77EF6976"/>
    <w:rsid w:val="78124F60"/>
    <w:rsid w:val="78224195"/>
    <w:rsid w:val="787E1A12"/>
    <w:rsid w:val="78C935D5"/>
    <w:rsid w:val="79012E29"/>
    <w:rsid w:val="79075EAB"/>
    <w:rsid w:val="79791014"/>
    <w:rsid w:val="79AB4AD5"/>
    <w:rsid w:val="79CC49FF"/>
    <w:rsid w:val="79D33FDF"/>
    <w:rsid w:val="79D833A4"/>
    <w:rsid w:val="79D84715"/>
    <w:rsid w:val="79E601E0"/>
    <w:rsid w:val="79F503F9"/>
    <w:rsid w:val="7A286D54"/>
    <w:rsid w:val="7A3A420D"/>
    <w:rsid w:val="7A4B1DC7"/>
    <w:rsid w:val="7A6D1705"/>
    <w:rsid w:val="7AC63132"/>
    <w:rsid w:val="7AF13610"/>
    <w:rsid w:val="7B2A236A"/>
    <w:rsid w:val="7B4E7DC1"/>
    <w:rsid w:val="7B51165F"/>
    <w:rsid w:val="7B665B16"/>
    <w:rsid w:val="7B98103C"/>
    <w:rsid w:val="7B9C6D7F"/>
    <w:rsid w:val="7BC24C4D"/>
    <w:rsid w:val="7BC41E31"/>
    <w:rsid w:val="7C133363"/>
    <w:rsid w:val="7C136915"/>
    <w:rsid w:val="7C172B36"/>
    <w:rsid w:val="7C195B55"/>
    <w:rsid w:val="7C4B4301"/>
    <w:rsid w:val="7C4E357C"/>
    <w:rsid w:val="7C714371"/>
    <w:rsid w:val="7C8F0691"/>
    <w:rsid w:val="7CB64128"/>
    <w:rsid w:val="7CB73744"/>
    <w:rsid w:val="7CCF0A8E"/>
    <w:rsid w:val="7CFE0D7E"/>
    <w:rsid w:val="7D175C4D"/>
    <w:rsid w:val="7D245712"/>
    <w:rsid w:val="7D9013BB"/>
    <w:rsid w:val="7DA51208"/>
    <w:rsid w:val="7E094A11"/>
    <w:rsid w:val="7E1150D6"/>
    <w:rsid w:val="7E437985"/>
    <w:rsid w:val="7E4F03BA"/>
    <w:rsid w:val="7E9713D1"/>
    <w:rsid w:val="7EA45F4A"/>
    <w:rsid w:val="7EC16AFC"/>
    <w:rsid w:val="7ED4682F"/>
    <w:rsid w:val="7EE14F0A"/>
    <w:rsid w:val="7EF14CDF"/>
    <w:rsid w:val="7F477001"/>
    <w:rsid w:val="7F4C1EAC"/>
    <w:rsid w:val="7F6B0281"/>
    <w:rsid w:val="7FA426A6"/>
    <w:rsid w:val="7FE6622B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Emphasis"/>
    <w:basedOn w:val="4"/>
    <w:qFormat/>
    <w:uiPriority w:val="0"/>
    <w:rPr>
      <w:i/>
    </w:rPr>
  </w:style>
  <w:style w:type="character" w:styleId="8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\AppData\Roaming\Kingsoft\office6\templates\download\86564b9d-98a5-48d3-a028-989c7308887a\&#21069;&#31471;&#24320;&#21457;&#20010;&#20154;&#27714;&#32844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前端开发个人求职简历.docx</Template>
  <Pages>1</Pages>
  <Words>1</Words>
  <Characters>1</Characters>
  <Lines>0</Lines>
  <Paragraphs>0</Paragraphs>
  <TotalTime>1</TotalTime>
  <ScaleCrop>false</ScaleCrop>
  <LinksUpToDate>false</LinksUpToDate>
  <CharactersWithSpaces>2</CharactersWithSpaces>
  <Application>WPS Office_11.1.0.12349_F1E327BC-269C-435d-A152-05C5408002CA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2022-02-15T04:29:00Z</dcterms:created>
  <dc:creator>矩继俚艘怨</dc:creator>
  <cp:lastModifiedBy>1</cp:lastModifiedBy>
  <dcterms:modified xsi:type="dcterms:W3CDTF">2022-08-19T17:30:52Z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2052-11.1.0.12349</vt:lpwstr>
  </property>
  <property fmtid="{D5CDD505-2E9C-101B-9397-08002B2CF9AE}" pid="3" name="ICV">
    <vt:lpwstr>E9FA972E14C640F5B85DFCFF4E6C6E48</vt:lpwstr>
  </property>
  <property fmtid="{D5CDD505-2E9C-101B-9397-08002B2CF9AE}" pid="4" name="KSOTemplateUUID">
    <vt:lpwstr>v1.0_mb_R649nf37OgfdqNCngByvCw==</vt:lpwstr>
  </property>
</Properties>
</file>